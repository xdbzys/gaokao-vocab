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F63F8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adhere /əd'hɪə(r)/ vi. 黏附，遵守，坚持</w:t>
      </w:r>
    </w:p>
    <w:p w14:paraId="62F0C8A7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adjustable /ə'dʒʌstəbl/ adj. 可调节的</w:t>
      </w:r>
    </w:p>
    <w:p w14:paraId="72F17225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alert /ə'lɜːt/ vt. 警告，使警觉；adj. 警惕的，警觉的</w:t>
      </w:r>
    </w:p>
    <w:p w14:paraId="19AE75AF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appliance /ə'plaɪəns/ n. 器具，器械</w:t>
      </w:r>
    </w:p>
    <w:p w14:paraId="0EDCA27F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attic /'ætɪk/ n. 阁楼</w:t>
      </w:r>
    </w:p>
    <w:p w14:paraId="683EF9A2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auction /'ɔːkʃn/ vt. 拍卖；竞卖；n</w:t>
      </w:r>
      <w:bookmarkStart w:id="0" w:name="_GoBack"/>
      <w:bookmarkEnd w:id="0"/>
      <w:r>
        <w:rPr>
          <w:rFonts w:hint="default"/>
          <w:lang w:eastAsia="zh-CN"/>
        </w:rPr>
        <w:t>. 拍卖</w:t>
      </w:r>
    </w:p>
    <w:p w14:paraId="4B83F595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beforehand /bɪ'fɔːhænd/ adv. 预先，事先</w:t>
      </w:r>
    </w:p>
    <w:p w14:paraId="671FB98A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breed /briːd/ vi. 交配繁殖， vt. 孕育；饲养</w:t>
      </w:r>
    </w:p>
    <w:p w14:paraId="0B709F72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burglary /'bɜːgləri/ n. 入室盗窃</w:t>
      </w:r>
    </w:p>
    <w:p w14:paraId="49F1B972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capture /'kæptʃə/ vt. 俘虏，捕获</w:t>
      </w:r>
    </w:p>
    <w:p w14:paraId="0FFDA2B1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chronic /'krɒnɪk/ adj. 慢性的，长期的</w:t>
      </w:r>
    </w:p>
    <w:p w14:paraId="4CD00DBC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claim /kleɪm/ vt. 要求，声称；n. 要求；声称；索赔</w:t>
      </w:r>
    </w:p>
    <w:p w14:paraId="03E86A5D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cliff /klɪf/ n. 悬崖，绝壁</w:t>
      </w:r>
    </w:p>
    <w:p w14:paraId="5A52079D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clue /kluː/ n. 线索</w:t>
      </w:r>
    </w:p>
    <w:p w14:paraId="3EBD9B36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cognitive /'kɒgnətɪv/ adj. 认知的，认识的</w:t>
      </w:r>
    </w:p>
    <w:p w14:paraId="1330C353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coherent /kəʊ'hɪərənt/ adj. 有条理的，合乎逻辑的</w:t>
      </w:r>
    </w:p>
    <w:p w14:paraId="19B72449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community /kə'mjuːnəti/ n. 社区，社会</w:t>
      </w:r>
    </w:p>
    <w:p w14:paraId="3D3F5339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complicated /'kɒmplɪkeɪtɪd/ adj. 难懂的，复杂的</w:t>
      </w:r>
    </w:p>
    <w:p w14:paraId="15492276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compound /kəmpaʊnd/ vt. 合成，混合；vi. 和解；妥协</w:t>
      </w:r>
    </w:p>
    <w:p w14:paraId="10295668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consumer /kən'sjuːmə/ n. 消费者；用户，顾客</w:t>
      </w:r>
    </w:p>
    <w:p w14:paraId="411F1A7D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crawl /krɔːl/ vi. 爬行，匍匐行进；n. 爬行</w:t>
      </w:r>
    </w:p>
    <w:p w14:paraId="3C1293F0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criticize /'krɪtɪsaɪz/ v. 批评，评论</w:t>
      </w:r>
    </w:p>
    <w:p w14:paraId="7696BA51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destructive /dɪ'strʌktɪv/ adj. 破坏的，毁灭性的</w:t>
      </w:r>
    </w:p>
    <w:p w14:paraId="4044ECC7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device /dɪ'vaɪs/ n. 装置，设备</w:t>
      </w:r>
    </w:p>
    <w:p w14:paraId="1A32E3ED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diplomacy /dɪ'pləʊməsi/ n. 外交</w:t>
      </w:r>
    </w:p>
    <w:p w14:paraId="4B3D1A96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dissolve /dɪ'zɒlv/ vt. 使溶解，使分解；vi. 溶解</w:t>
      </w:r>
    </w:p>
    <w:p w14:paraId="6119EEEB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distress /dɪ'stres/ n. 危难，不幸；vt. 使悲痛；使贫困</w:t>
      </w:r>
    </w:p>
    <w:p w14:paraId="4CF72F23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dominant /'dɒmɪnənt/ adj. 占优势的，支配的</w:t>
      </w:r>
    </w:p>
    <w:p w14:paraId="28CFC306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durability /ˌdjʊrə'bɪləti/ n. 耐久性，坚固，耐用年限</w:t>
      </w:r>
    </w:p>
    <w:p w14:paraId="02648521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earthworm /'ɜːθwɜːm/ n. 蚯蚓</w:t>
      </w:r>
    </w:p>
    <w:p w14:paraId="7E57EA7B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ecosystem /'iːkəʊsɪstəm/ n. 生态系统</w:t>
      </w:r>
    </w:p>
    <w:p w14:paraId="07D0346C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emotional /ɪ'məʊʃənl/ adj. 情绪的，易激动的</w:t>
      </w:r>
    </w:p>
    <w:p w14:paraId="5F26941F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encounter /ɪn'kaʊntə/ n. &amp; vt. 遭遇，遇到</w:t>
      </w:r>
    </w:p>
    <w:p w14:paraId="7BB4E715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encyclopedia /ɪnˌsaɪklə'piːdiə/ n. 百科全书</w:t>
      </w:r>
    </w:p>
    <w:p w14:paraId="45B25459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enhance /ɪn'hæns/ vt. 提高，加强，增加</w:t>
      </w:r>
    </w:p>
    <w:p w14:paraId="7BB53E58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entitle /ɪn'taɪtl/ vt. 给……权利，给……称号</w:t>
      </w:r>
    </w:p>
    <w:p w14:paraId="35680746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equator /ɪ'kweɪtə/ n. 赤道</w:t>
      </w:r>
    </w:p>
    <w:p w14:paraId="52DD83B0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exclude /ɪk'skluːd/ vt. 把……排除在外，不包括</w:t>
      </w:r>
    </w:p>
    <w:p w14:paraId="37EC0064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extinguish /ɪk'stɪŋgwɪʃ/ vt. 熄灭，压制，偿清</w:t>
      </w:r>
    </w:p>
    <w:p w14:paraId="3871F090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facility /fə'sɪləti/ n. 设施，设备</w:t>
      </w:r>
    </w:p>
    <w:p w14:paraId="676C596A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fatigue /fə'tiːg/ n. 疲劳，劳累</w:t>
      </w:r>
    </w:p>
    <w:p w14:paraId="112EC77A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fermentation /fɜːmen'teɪʃn/ n. 发酵</w:t>
      </w:r>
    </w:p>
    <w:p w14:paraId="1401A4A7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financial /faɪ'nænʃl/ adj. 金融的，财政的</w:t>
      </w:r>
    </w:p>
    <w:p w14:paraId="7755D6AA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fossil /'fɒsl/ n. 化石</w:t>
      </w:r>
    </w:p>
    <w:p w14:paraId="32CEA284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foundation /faʊn'deɪʃn/ n. 基础，地基，基金会</w:t>
      </w:r>
    </w:p>
    <w:p w14:paraId="7283FD9B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fragment /'frægmənt/ n. 碎片</w:t>
      </w:r>
    </w:p>
    <w:p w14:paraId="1EEF7E82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generate /'dʒenəreɪt/ vt. 使形成，产生</w:t>
      </w:r>
    </w:p>
    <w:p w14:paraId="26728937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gorilla /gə'rɪlə/ n. 大猩猩</w:t>
      </w:r>
    </w:p>
    <w:p w14:paraId="21D5286D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grave /greɪv/ adj. 重大的，严肃的；n. 墓穴，坟墓</w:t>
      </w:r>
    </w:p>
    <w:p w14:paraId="2B68BB1E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ignorant /'ɪgnərənt/ adj. 无知的，愚昧的</w:t>
      </w:r>
    </w:p>
    <w:p w14:paraId="35982062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illusion /ɪ'ljuːʒn/ n. 幻觉，错觉</w:t>
      </w:r>
    </w:p>
    <w:p w14:paraId="66BA2273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immortality /ˌɪmɔː'tæləti/ n. 不朽，永生</w:t>
      </w:r>
    </w:p>
    <w:p w14:paraId="14A28F80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inevitable /ɪn'evɪtəbl/ adj. 必然的，不可避免的</w:t>
      </w:r>
    </w:p>
    <w:p w14:paraId="0E52E164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inherently /ɪn'hɪərəntli/ adv. 内在地，固有地</w:t>
      </w:r>
    </w:p>
    <w:p w14:paraId="027B2133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innovation /ˌɪnə'veɪʃn/ n. 创新，革新，新方法</w:t>
      </w:r>
    </w:p>
    <w:p w14:paraId="1C4AC936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interaction /ˌɪntər'ækʃn/ n. 相互作用</w:t>
      </w:r>
    </w:p>
    <w:p w14:paraId="30AEDEC5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irritable /'ɪrɪtəbl/ adj. 暴躁的，易怒的</w:t>
      </w:r>
    </w:p>
    <w:p w14:paraId="141E0F1E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isolate /'aɪzəleɪt/ vt. 使隔离，使孤立，使绝缘</w:t>
      </w:r>
    </w:p>
    <w:p w14:paraId="37942275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lean /liːn/ vi. 倾斜，倚靠；vt. 使斜靠</w:t>
      </w:r>
    </w:p>
    <w:p w14:paraId="3BFB65D8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likelihood /'laɪklihʊd/ n. 可能，可能性</w:t>
      </w:r>
    </w:p>
    <w:p w14:paraId="112EB8DB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lobby /'lɒbi/ n. 大厅，休息室，会客室</w:t>
      </w:r>
    </w:p>
    <w:p w14:paraId="02BD9B30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logic /'lɒdʒɪk/ n. 逻辑，逻辑学</w:t>
      </w:r>
    </w:p>
    <w:p w14:paraId="61C3435A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magnetic /mæg'netɪk/ adj. 有磁性的，有吸引力的</w:t>
      </w:r>
    </w:p>
    <w:p w14:paraId="325E14CD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manufacture /mænjʊ'fæktʃə/ n. &amp; vt. 大量制造，批量生产</w:t>
      </w:r>
    </w:p>
    <w:p w14:paraId="1BA6F232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mortgage /'mɔːɡɪdʒ/ vt. 抵押；n. 按揭贷款</w:t>
      </w:r>
    </w:p>
    <w:p w14:paraId="5B0FF40A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mutual /'mjuːtʃuəl/ adj. 共同的，相互的</w:t>
      </w:r>
    </w:p>
    <w:p w14:paraId="330A1720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nanotechnology /ˌnænəʊtek'nɒlədʒi/ n. 纳米技术</w:t>
      </w:r>
    </w:p>
    <w:p w14:paraId="05F617A0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navigation /ˌnævɪ'geɪʃn/ n. 航行，航海</w:t>
      </w:r>
    </w:p>
    <w:p w14:paraId="68703445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nickname /'nɪkneɪm/ n. 绰号，昵称；vt. 给……起绰号</w:t>
      </w:r>
    </w:p>
    <w:p w14:paraId="3313D28E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organism /'ɔːgənɪzəm/ n. 有机体，生物体，微生物</w:t>
      </w:r>
    </w:p>
    <w:p w14:paraId="3DE73294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parachute /'pærəʃuːt/ n. 降落伞；v. 跳伞；空投</w:t>
      </w:r>
    </w:p>
    <w:p w14:paraId="7C46EFDA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parasite /'pærəsaɪt/ n. 寄生虫，依赖他人过活者</w:t>
      </w:r>
    </w:p>
    <w:p w14:paraId="494314F2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partnership /'pɑːtnəʃɪp/ n. 合伙人身份，合伙企业</w:t>
      </w:r>
    </w:p>
    <w:p w14:paraId="410A9819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perspective /pə'spektɪv/ n. 观点，远景，透视法</w:t>
      </w:r>
    </w:p>
    <w:p w14:paraId="76F57E72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pesticide /'pestɪsaɪd/ n. 杀虫剂</w:t>
      </w:r>
    </w:p>
    <w:p w14:paraId="11D8E00E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prior /'praɪə/ adj. 先前的，较早的</w:t>
      </w:r>
    </w:p>
    <w:p w14:paraId="777A453F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prosecute /'prɒsɪkjut/ vt. 检举，起诉，告发</w:t>
      </w:r>
    </w:p>
    <w:p w14:paraId="5FCD58FC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rehearsal /rɪ'hɜːsl/ n. 排演，预演</w:t>
      </w:r>
    </w:p>
    <w:p w14:paraId="644D4A20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reinforce /ˌriːɪn'fɔːs/ vt. 加强，加固</w:t>
      </w:r>
    </w:p>
    <w:p w14:paraId="11E76A44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resolve /rɪ'zɒlv/ vt. 解决(问题、困难)</w:t>
      </w:r>
    </w:p>
    <w:p w14:paraId="18DAE7E1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retail /'riːteɪl/ v. &amp; n. 零售</w:t>
      </w:r>
    </w:p>
    <w:p w14:paraId="02ACCEEC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reverse /rɪ'vɜːs/ n. 相反的情况(或事物)；vt. 颠倒；倒转</w:t>
      </w:r>
    </w:p>
    <w:p w14:paraId="3C72F043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salvage /'sælvɪdʒ/ n. 打捞；海上救助；vt. 抢救；打捞</w:t>
      </w:r>
    </w:p>
    <w:p w14:paraId="4E1DDA69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simulator /'sɪmjuleɪtə/ n. 模拟装置</w:t>
      </w:r>
    </w:p>
    <w:p w14:paraId="5793C3F3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source /sɔːs/ n. 来源，水源，原始资料</w:t>
      </w:r>
    </w:p>
    <w:p w14:paraId="4995BACA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spacecraft /'speɪskrɑːft/ n. [航] 宇宙飞船，航天器</w:t>
      </w:r>
    </w:p>
    <w:p w14:paraId="3AF210B7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span /spæn/ n. 跨度，范围</w:t>
      </w:r>
    </w:p>
    <w:p w14:paraId="4F359CFA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species /'spiːʃiːz/ n. [生物] 物种，种类</w:t>
      </w:r>
    </w:p>
    <w:p w14:paraId="7DD4B8A6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spectator /spek'teɪtə/ n. 观众，旁观者</w:t>
      </w:r>
    </w:p>
    <w:p w14:paraId="6390B5C4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stimulate /'stɪmjuleɪt/ vt. 刺激，鼓舞，激励</w:t>
      </w:r>
    </w:p>
    <w:p w14:paraId="098AA1F8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stretch /stretʃ/ vt. 伸展；张开；vi. 伸展</w:t>
      </w:r>
    </w:p>
    <w:p w14:paraId="42642375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tame /teɪm/ adj. 驯服的，平淡的</w:t>
      </w:r>
    </w:p>
    <w:p w14:paraId="67A6736A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temper /'tempə/ n. 脾气</w:t>
      </w:r>
    </w:p>
    <w:p w14:paraId="4B523851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territory /'terɪtəri/ n. 领土，领域，范围</w:t>
      </w:r>
    </w:p>
    <w:p w14:paraId="1AC4519E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totem /'təʊtəm/ n. 图腾，崇拜物</w:t>
      </w:r>
    </w:p>
    <w:p w14:paraId="30093107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transfer /træns'fɜː/ n. 转让，转移；v. 转让；转学；(使)调动</w:t>
      </w:r>
    </w:p>
    <w:p w14:paraId="2C5B117D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transplant /træns'plɑːnt/ n. &amp; v. 移植</w:t>
      </w:r>
    </w:p>
    <w:p w14:paraId="78B2EE50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tuition /tjuː'ɪʃn/ n. 学费，讲授</w:t>
      </w:r>
    </w:p>
    <w:p w14:paraId="23818AD9">
      <w:pPr>
        <w:numPr>
          <w:ilvl w:val="0"/>
          <w:numId w:val="1"/>
        </w:numPr>
        <w:ind w:left="425" w:leftChars="0" w:hanging="425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wreck /rek/ n. 失事，残骸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FBFBCE"/>
    <w:multiLevelType w:val="singleLevel"/>
    <w:tmpl w:val="64FBFB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18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AFA71A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:creator>Data</dc:creator>
  <cp:lastModifiedBy>龙坚</cp:lastModifiedBy>
  <dcterms:modified xsi:type="dcterms:W3CDTF">2025-03-19T16:47:47Z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F45D5816D65CAF32B384DA670CB4D314_42</vt:lpwstr>
  </property>
</Properties>
</file>